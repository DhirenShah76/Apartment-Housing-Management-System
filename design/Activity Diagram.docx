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553F4" w14:textId="0BBCAEBF" w:rsidR="00292612" w:rsidRDefault="00292612" w:rsidP="00BD2557">
      <w:pPr>
        <w:spacing w:line="480" w:lineRule="auto"/>
        <w:rPr>
          <w:rFonts w:ascii="Times New Roman" w:hAnsi="Times New Roman" w:cs="Times New Roman"/>
          <w:b/>
          <w:bCs/>
        </w:rPr>
      </w:pPr>
      <w:r w:rsidRPr="00292612">
        <w:rPr>
          <w:rFonts w:ascii="Times New Roman" w:hAnsi="Times New Roman" w:cs="Times New Roman"/>
          <w:b/>
          <w:bCs/>
        </w:rPr>
        <w:drawing>
          <wp:inline distT="0" distB="0" distL="0" distR="0" wp14:anchorId="6088826B" wp14:editId="3F66E5B0">
            <wp:extent cx="5943600" cy="6621145"/>
            <wp:effectExtent l="0" t="0" r="0" b="8255"/>
            <wp:docPr id="129066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6600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5E71" w14:textId="33849DC5" w:rsidR="00BD2557" w:rsidRPr="00BD2557" w:rsidRDefault="00BD2557" w:rsidP="00BD2557">
      <w:pPr>
        <w:spacing w:line="480" w:lineRule="auto"/>
        <w:rPr>
          <w:rFonts w:ascii="Times New Roman" w:hAnsi="Times New Roman" w:cs="Times New Roman"/>
          <w:b/>
          <w:bCs/>
        </w:rPr>
      </w:pPr>
      <w:r w:rsidRPr="00BD2557">
        <w:rPr>
          <w:rFonts w:ascii="Times New Roman" w:hAnsi="Times New Roman" w:cs="Times New Roman"/>
          <w:b/>
          <w:bCs/>
        </w:rPr>
        <w:t>Activity Diagram Specification: Maintenance Request &amp; Resolution Lifecycle</w:t>
      </w:r>
    </w:p>
    <w:p w14:paraId="2A34F2CA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  <w:b/>
          <w:bCs/>
        </w:rPr>
        <w:t>Project Name:</w:t>
      </w:r>
      <w:r w:rsidRPr="00BD2557">
        <w:rPr>
          <w:rFonts w:ascii="Times New Roman" w:hAnsi="Times New Roman" w:cs="Times New Roman"/>
        </w:rPr>
        <w:t xml:space="preserve"> Apartment360 – Apartment Housing Management System</w:t>
      </w:r>
    </w:p>
    <w:p w14:paraId="4C52EBC6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  <w:b/>
          <w:bCs/>
        </w:rPr>
        <w:t>Mapped Workflow:</w:t>
      </w:r>
      <w:r w:rsidRPr="00BD2557">
        <w:rPr>
          <w:rFonts w:ascii="Times New Roman" w:hAnsi="Times New Roman" w:cs="Times New Roman"/>
        </w:rPr>
        <w:t xml:space="preserve"> UC-04 (Submit Maintenance Ticket) &amp; UC-05 (Update Ticket Status)</w:t>
      </w:r>
    </w:p>
    <w:p w14:paraId="242BF435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  <w:b/>
          <w:bCs/>
        </w:rPr>
        <w:lastRenderedPageBreak/>
        <w:t>Document Version:</w:t>
      </w:r>
      <w:r w:rsidRPr="00BD2557">
        <w:rPr>
          <w:rFonts w:ascii="Times New Roman" w:hAnsi="Times New Roman" w:cs="Times New Roman"/>
        </w:rPr>
        <w:t xml:space="preserve"> 1.0</w:t>
      </w:r>
    </w:p>
    <w:p w14:paraId="45445099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  <w:b/>
          <w:bCs/>
        </w:rPr>
      </w:pPr>
      <w:r w:rsidRPr="00BD2557">
        <w:rPr>
          <w:rFonts w:ascii="Times New Roman" w:hAnsi="Times New Roman" w:cs="Times New Roman"/>
          <w:b/>
          <w:bCs/>
        </w:rPr>
        <w:t>1. Swimlane Architecture &amp; Overview</w:t>
      </w:r>
    </w:p>
    <w:p w14:paraId="68D4D206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The Activity Diagram models the dynamic operational flow and decision-making logic of the system across three distinct </w:t>
      </w:r>
      <w:proofErr w:type="spellStart"/>
      <w:r w:rsidRPr="00BD2557">
        <w:rPr>
          <w:rFonts w:ascii="Times New Roman" w:hAnsi="Times New Roman" w:cs="Times New Roman"/>
        </w:rPr>
        <w:t>swimlanes</w:t>
      </w:r>
      <w:proofErr w:type="spellEnd"/>
      <w:r w:rsidRPr="00BD2557">
        <w:rPr>
          <w:rFonts w:ascii="Times New Roman" w:hAnsi="Times New Roman" w:cs="Times New Roman"/>
        </w:rPr>
        <w:t xml:space="preserve"> (partitions):</w:t>
      </w:r>
    </w:p>
    <w:p w14:paraId="478A2538" w14:textId="77777777" w:rsidR="00BD2557" w:rsidRPr="00BD2557" w:rsidRDefault="00BD2557" w:rsidP="00BD255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  <w:b/>
          <w:bCs/>
        </w:rPr>
        <w:t>Tenant Swimlane:</w:t>
      </w:r>
      <w:r w:rsidRPr="00BD2557">
        <w:rPr>
          <w:rFonts w:ascii="Times New Roman" w:hAnsi="Times New Roman" w:cs="Times New Roman"/>
        </w:rPr>
        <w:t xml:space="preserve"> Captures user actions from ticket drafting to reviewing resolution.</w:t>
      </w:r>
    </w:p>
    <w:p w14:paraId="19C2A48C" w14:textId="77777777" w:rsidR="00BD2557" w:rsidRPr="00BD2557" w:rsidRDefault="00BD2557" w:rsidP="00BD255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  <w:b/>
          <w:bCs/>
        </w:rPr>
        <w:t>System / Backend Swimlane:</w:t>
      </w:r>
      <w:r w:rsidRPr="00BD2557">
        <w:rPr>
          <w:rFonts w:ascii="Times New Roman" w:hAnsi="Times New Roman" w:cs="Times New Roman"/>
        </w:rPr>
        <w:t xml:space="preserve"> Enforces data validation, JWT authentication, and MongoDB persistence.</w:t>
      </w:r>
    </w:p>
    <w:p w14:paraId="5B2F421C" w14:textId="77777777" w:rsidR="00BD2557" w:rsidRPr="00BD2557" w:rsidRDefault="00BD2557" w:rsidP="00BD2557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  <w:b/>
          <w:bCs/>
        </w:rPr>
        <w:t>Property Manager / Admin Swimlane:</w:t>
      </w:r>
      <w:r w:rsidRPr="00BD2557">
        <w:rPr>
          <w:rFonts w:ascii="Times New Roman" w:hAnsi="Times New Roman" w:cs="Times New Roman"/>
        </w:rPr>
        <w:t xml:space="preserve"> Details triage, staff assignment, and maintenance resolution workflows.</w:t>
      </w:r>
    </w:p>
    <w:p w14:paraId="3F080F4D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  <w:b/>
          <w:bCs/>
        </w:rPr>
      </w:pPr>
      <w:r w:rsidRPr="00BD2557">
        <w:rPr>
          <w:rFonts w:ascii="Times New Roman" w:hAnsi="Times New Roman" w:cs="Times New Roman"/>
          <w:b/>
          <w:bCs/>
        </w:rPr>
        <w:t>2. UML Activity Diagram (Mermaid)</w:t>
      </w:r>
    </w:p>
    <w:p w14:paraId="333FE2BA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>Code snippet</w:t>
      </w:r>
    </w:p>
    <w:p w14:paraId="34E9C6AC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>flowchart TD</w:t>
      </w:r>
    </w:p>
    <w:p w14:paraId="07778ACE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subgraph </w:t>
      </w:r>
      <w:proofErr w:type="gramStart"/>
      <w:r w:rsidRPr="00BD2557">
        <w:rPr>
          <w:rFonts w:ascii="Times New Roman" w:hAnsi="Times New Roman" w:cs="Times New Roman"/>
        </w:rPr>
        <w:t>Tenant[</w:t>
      </w:r>
      <w:proofErr w:type="gramEnd"/>
      <w:r w:rsidRPr="00BD2557">
        <w:rPr>
          <w:rFonts w:ascii="Times New Roman" w:hAnsi="Times New Roman" w:cs="Times New Roman"/>
        </w:rPr>
        <w:t>"Tenant (Resident)"]</w:t>
      </w:r>
    </w:p>
    <w:p w14:paraId="1014BDE8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</w:t>
      </w:r>
      <w:proofErr w:type="gramStart"/>
      <w:r w:rsidRPr="00BD2557">
        <w:rPr>
          <w:rFonts w:ascii="Times New Roman" w:hAnsi="Times New Roman" w:cs="Times New Roman"/>
        </w:rPr>
        <w:t>A(</w:t>
      </w:r>
      <w:proofErr w:type="gramEnd"/>
      <w:r w:rsidRPr="00BD2557">
        <w:rPr>
          <w:rFonts w:ascii="Times New Roman" w:hAnsi="Times New Roman" w:cs="Times New Roman"/>
        </w:rPr>
        <w:t xml:space="preserve">[● Start]) --&gt; </w:t>
      </w:r>
      <w:proofErr w:type="gramStart"/>
      <w:r w:rsidRPr="00BD2557">
        <w:rPr>
          <w:rFonts w:ascii="Times New Roman" w:hAnsi="Times New Roman" w:cs="Times New Roman"/>
        </w:rPr>
        <w:t>B[</w:t>
      </w:r>
      <w:proofErr w:type="gramEnd"/>
      <w:r w:rsidRPr="00BD2557">
        <w:rPr>
          <w:rFonts w:ascii="Times New Roman" w:hAnsi="Times New Roman" w:cs="Times New Roman"/>
        </w:rPr>
        <w:t>Log into Tenant Dashboard]</w:t>
      </w:r>
    </w:p>
    <w:p w14:paraId="06C6222F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B --&gt; </w:t>
      </w:r>
      <w:proofErr w:type="gramStart"/>
      <w:r w:rsidRPr="00BD2557">
        <w:rPr>
          <w:rFonts w:ascii="Times New Roman" w:hAnsi="Times New Roman" w:cs="Times New Roman"/>
        </w:rPr>
        <w:t>C[</w:t>
      </w:r>
      <w:proofErr w:type="gramEnd"/>
      <w:r w:rsidRPr="00BD2557">
        <w:rPr>
          <w:rFonts w:ascii="Times New Roman" w:hAnsi="Times New Roman" w:cs="Times New Roman"/>
        </w:rPr>
        <w:t>Navigate to 'New Ticket' Screen]</w:t>
      </w:r>
    </w:p>
    <w:p w14:paraId="7A1A21B0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C --&gt; </w:t>
      </w:r>
      <w:proofErr w:type="gramStart"/>
      <w:r w:rsidRPr="00BD2557">
        <w:rPr>
          <w:rFonts w:ascii="Times New Roman" w:hAnsi="Times New Roman" w:cs="Times New Roman"/>
        </w:rPr>
        <w:t>D[</w:t>
      </w:r>
      <w:proofErr w:type="gramEnd"/>
      <w:r w:rsidRPr="00BD2557">
        <w:rPr>
          <w:rFonts w:ascii="Times New Roman" w:hAnsi="Times New Roman" w:cs="Times New Roman"/>
        </w:rPr>
        <w:t>Enter Title, Category, Priority &amp; Description]</w:t>
      </w:r>
    </w:p>
    <w:p w14:paraId="578B5B1E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D --&gt; </w:t>
      </w:r>
      <w:proofErr w:type="gramStart"/>
      <w:r w:rsidRPr="00BD2557">
        <w:rPr>
          <w:rFonts w:ascii="Times New Roman" w:hAnsi="Times New Roman" w:cs="Times New Roman"/>
        </w:rPr>
        <w:t>E[</w:t>
      </w:r>
      <w:proofErr w:type="gramEnd"/>
      <w:r w:rsidRPr="00BD2557">
        <w:rPr>
          <w:rFonts w:ascii="Times New Roman" w:hAnsi="Times New Roman" w:cs="Times New Roman"/>
        </w:rPr>
        <w:t>Click 'Submit Ticket']</w:t>
      </w:r>
    </w:p>
    <w:p w14:paraId="1833633F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</w:t>
      </w:r>
      <w:proofErr w:type="gramStart"/>
      <w:r w:rsidRPr="00BD2557">
        <w:rPr>
          <w:rFonts w:ascii="Times New Roman" w:hAnsi="Times New Roman" w:cs="Times New Roman"/>
        </w:rPr>
        <w:t>N[</w:t>
      </w:r>
      <w:proofErr w:type="gramEnd"/>
      <w:r w:rsidRPr="00BD2557">
        <w:rPr>
          <w:rFonts w:ascii="Times New Roman" w:hAnsi="Times New Roman" w:cs="Times New Roman"/>
        </w:rPr>
        <w:t>Display Validation Errors] --&gt; D</w:t>
      </w:r>
    </w:p>
    <w:p w14:paraId="06731718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</w:t>
      </w:r>
      <w:proofErr w:type="gramStart"/>
      <w:r w:rsidRPr="00BD2557">
        <w:rPr>
          <w:rFonts w:ascii="Times New Roman" w:hAnsi="Times New Roman" w:cs="Times New Roman"/>
        </w:rPr>
        <w:t>J[</w:t>
      </w:r>
      <w:proofErr w:type="gramEnd"/>
      <w:r w:rsidRPr="00BD2557">
        <w:rPr>
          <w:rFonts w:ascii="Times New Roman" w:hAnsi="Times New Roman" w:cs="Times New Roman"/>
        </w:rPr>
        <w:t>View Confirmation Banner &amp; Ticket ID]</w:t>
      </w:r>
    </w:p>
    <w:p w14:paraId="0849B7D5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lastRenderedPageBreak/>
        <w:t xml:space="preserve">        </w:t>
      </w:r>
      <w:proofErr w:type="gramStart"/>
      <w:r w:rsidRPr="00BD2557">
        <w:rPr>
          <w:rFonts w:ascii="Times New Roman" w:hAnsi="Times New Roman" w:cs="Times New Roman"/>
        </w:rPr>
        <w:t>S[</w:t>
      </w:r>
      <w:proofErr w:type="gramEnd"/>
      <w:r w:rsidRPr="00BD2557">
        <w:rPr>
          <w:rFonts w:ascii="Times New Roman" w:hAnsi="Times New Roman" w:cs="Times New Roman"/>
        </w:rPr>
        <w:t>View Status Update &amp; Verified Resolution]</w:t>
      </w:r>
    </w:p>
    <w:p w14:paraId="0F1E1E21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S --&gt; </w:t>
      </w:r>
      <w:proofErr w:type="gramStart"/>
      <w:r w:rsidRPr="00BD2557">
        <w:rPr>
          <w:rFonts w:ascii="Times New Roman" w:hAnsi="Times New Roman" w:cs="Times New Roman"/>
        </w:rPr>
        <w:t>T(</w:t>
      </w:r>
      <w:proofErr w:type="gramEnd"/>
      <w:r w:rsidRPr="00BD2557">
        <w:rPr>
          <w:rFonts w:ascii="Times New Roman" w:hAnsi="Times New Roman" w:cs="Times New Roman"/>
        </w:rPr>
        <w:t>[</w:t>
      </w:r>
      <w:r w:rsidRPr="00BD2557">
        <w:rPr>
          <w:rFonts w:ascii="Cambria Math" w:hAnsi="Cambria Math" w:cs="Cambria Math"/>
        </w:rPr>
        <w:t>◉</w:t>
      </w:r>
      <w:r w:rsidRPr="00BD2557">
        <w:rPr>
          <w:rFonts w:ascii="Times New Roman" w:hAnsi="Times New Roman" w:cs="Times New Roman"/>
        </w:rPr>
        <w:t xml:space="preserve"> End])</w:t>
      </w:r>
    </w:p>
    <w:p w14:paraId="117690DD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end</w:t>
      </w:r>
    </w:p>
    <w:p w14:paraId="0CA01C98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</w:p>
    <w:p w14:paraId="7575B06F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subgraph </w:t>
      </w:r>
      <w:proofErr w:type="gramStart"/>
      <w:r w:rsidRPr="00BD2557">
        <w:rPr>
          <w:rFonts w:ascii="Times New Roman" w:hAnsi="Times New Roman" w:cs="Times New Roman"/>
        </w:rPr>
        <w:t>System[</w:t>
      </w:r>
      <w:proofErr w:type="gramEnd"/>
      <w:r w:rsidRPr="00BD2557">
        <w:rPr>
          <w:rFonts w:ascii="Times New Roman" w:hAnsi="Times New Roman" w:cs="Times New Roman"/>
        </w:rPr>
        <w:t>"Apartment360 Backend / API"]</w:t>
      </w:r>
    </w:p>
    <w:p w14:paraId="3EFE7B86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E --&gt; </w:t>
      </w:r>
      <w:proofErr w:type="gramStart"/>
      <w:r w:rsidRPr="00BD2557">
        <w:rPr>
          <w:rFonts w:ascii="Times New Roman" w:hAnsi="Times New Roman" w:cs="Times New Roman"/>
        </w:rPr>
        <w:t>F{</w:t>
      </w:r>
      <w:proofErr w:type="gramEnd"/>
      <w:r w:rsidRPr="00BD2557">
        <w:rPr>
          <w:rFonts w:ascii="Times New Roman" w:hAnsi="Times New Roman" w:cs="Times New Roman"/>
        </w:rPr>
        <w:t>All Fields Valid?}</w:t>
      </w:r>
    </w:p>
    <w:p w14:paraId="43D59E6B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F -- No --&gt; N</w:t>
      </w:r>
    </w:p>
    <w:p w14:paraId="752B476F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F -- Yes --&gt; </w:t>
      </w:r>
      <w:proofErr w:type="gramStart"/>
      <w:r w:rsidRPr="00BD2557">
        <w:rPr>
          <w:rFonts w:ascii="Times New Roman" w:hAnsi="Times New Roman" w:cs="Times New Roman"/>
        </w:rPr>
        <w:t>G[</w:t>
      </w:r>
      <w:proofErr w:type="gramEnd"/>
      <w:r w:rsidRPr="00BD2557">
        <w:rPr>
          <w:rFonts w:ascii="Times New Roman" w:hAnsi="Times New Roman" w:cs="Times New Roman"/>
        </w:rPr>
        <w:t>Verify Active JWT &amp; Extract Tenant/Unit ID]</w:t>
      </w:r>
    </w:p>
    <w:p w14:paraId="186061FE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G --&gt; </w:t>
      </w:r>
      <w:proofErr w:type="gramStart"/>
      <w:r w:rsidRPr="00BD2557">
        <w:rPr>
          <w:rFonts w:ascii="Times New Roman" w:hAnsi="Times New Roman" w:cs="Times New Roman"/>
        </w:rPr>
        <w:t>H[</w:t>
      </w:r>
      <w:proofErr w:type="gramEnd"/>
      <w:r w:rsidRPr="00BD2557">
        <w:rPr>
          <w:rFonts w:ascii="Times New Roman" w:hAnsi="Times New Roman" w:cs="Times New Roman"/>
        </w:rPr>
        <w:t>Create MongoDB Record: status = 'Pending']</w:t>
      </w:r>
    </w:p>
    <w:p w14:paraId="449BF9B5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H --&gt; J</w:t>
      </w:r>
    </w:p>
    <w:p w14:paraId="2EC76394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H --&gt; </w:t>
      </w:r>
      <w:proofErr w:type="gramStart"/>
      <w:r w:rsidRPr="00BD2557">
        <w:rPr>
          <w:rFonts w:ascii="Times New Roman" w:hAnsi="Times New Roman" w:cs="Times New Roman"/>
        </w:rPr>
        <w:t>K[</w:t>
      </w:r>
      <w:proofErr w:type="gramEnd"/>
      <w:r w:rsidRPr="00BD2557">
        <w:rPr>
          <w:rFonts w:ascii="Times New Roman" w:hAnsi="Times New Roman" w:cs="Times New Roman"/>
        </w:rPr>
        <w:t>Push Notification / Update Admin Queue]</w:t>
      </w:r>
    </w:p>
    <w:p w14:paraId="324401E7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</w:t>
      </w:r>
      <w:proofErr w:type="gramStart"/>
      <w:r w:rsidRPr="00BD2557">
        <w:rPr>
          <w:rFonts w:ascii="Times New Roman" w:hAnsi="Times New Roman" w:cs="Times New Roman"/>
        </w:rPr>
        <w:t>P[</w:t>
      </w:r>
      <w:proofErr w:type="gramEnd"/>
      <w:r w:rsidRPr="00BD2557">
        <w:rPr>
          <w:rFonts w:ascii="Times New Roman" w:hAnsi="Times New Roman" w:cs="Times New Roman"/>
        </w:rPr>
        <w:t>Update Record in DB: status = 'In Progress']</w:t>
      </w:r>
    </w:p>
    <w:p w14:paraId="7609CC4A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</w:t>
      </w:r>
      <w:proofErr w:type="gramStart"/>
      <w:r w:rsidRPr="00BD2557">
        <w:rPr>
          <w:rFonts w:ascii="Times New Roman" w:hAnsi="Times New Roman" w:cs="Times New Roman"/>
        </w:rPr>
        <w:t>R[</w:t>
      </w:r>
      <w:proofErr w:type="gramEnd"/>
      <w:r w:rsidRPr="00BD2557">
        <w:rPr>
          <w:rFonts w:ascii="Times New Roman" w:hAnsi="Times New Roman" w:cs="Times New Roman"/>
        </w:rPr>
        <w:t xml:space="preserve">Update Record in DB: status = 'Resolved' &amp; add </w:t>
      </w:r>
      <w:proofErr w:type="spellStart"/>
      <w:r w:rsidRPr="00BD2557">
        <w:rPr>
          <w:rFonts w:ascii="Times New Roman" w:hAnsi="Times New Roman" w:cs="Times New Roman"/>
        </w:rPr>
        <w:t>completedAt</w:t>
      </w:r>
      <w:proofErr w:type="spellEnd"/>
      <w:r w:rsidRPr="00BD2557">
        <w:rPr>
          <w:rFonts w:ascii="Times New Roman" w:hAnsi="Times New Roman" w:cs="Times New Roman"/>
        </w:rPr>
        <w:t>]</w:t>
      </w:r>
    </w:p>
    <w:p w14:paraId="70EF16C2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end</w:t>
      </w:r>
    </w:p>
    <w:p w14:paraId="1F4915A0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</w:p>
    <w:p w14:paraId="51CF6C6C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subgraph </w:t>
      </w:r>
      <w:proofErr w:type="gramStart"/>
      <w:r w:rsidRPr="00BD2557">
        <w:rPr>
          <w:rFonts w:ascii="Times New Roman" w:hAnsi="Times New Roman" w:cs="Times New Roman"/>
        </w:rPr>
        <w:t>Admin[</w:t>
      </w:r>
      <w:proofErr w:type="gramEnd"/>
      <w:r w:rsidRPr="00BD2557">
        <w:rPr>
          <w:rFonts w:ascii="Times New Roman" w:hAnsi="Times New Roman" w:cs="Times New Roman"/>
        </w:rPr>
        <w:t>"Property Manager / Admin"]</w:t>
      </w:r>
    </w:p>
    <w:p w14:paraId="1D7F4826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K --&gt; </w:t>
      </w:r>
      <w:proofErr w:type="gramStart"/>
      <w:r w:rsidRPr="00BD2557">
        <w:rPr>
          <w:rFonts w:ascii="Times New Roman" w:hAnsi="Times New Roman" w:cs="Times New Roman"/>
        </w:rPr>
        <w:t>L[</w:t>
      </w:r>
      <w:proofErr w:type="gramEnd"/>
      <w:r w:rsidRPr="00BD2557">
        <w:rPr>
          <w:rFonts w:ascii="Times New Roman" w:hAnsi="Times New Roman" w:cs="Times New Roman"/>
        </w:rPr>
        <w:t>Review Pending Tickets in Admin Dashboard]</w:t>
      </w:r>
    </w:p>
    <w:p w14:paraId="36FF9646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L --&gt; </w:t>
      </w:r>
      <w:proofErr w:type="gramStart"/>
      <w:r w:rsidRPr="00BD2557">
        <w:rPr>
          <w:rFonts w:ascii="Times New Roman" w:hAnsi="Times New Roman" w:cs="Times New Roman"/>
        </w:rPr>
        <w:t>M[</w:t>
      </w:r>
      <w:proofErr w:type="gramEnd"/>
      <w:r w:rsidRPr="00BD2557">
        <w:rPr>
          <w:rFonts w:ascii="Times New Roman" w:hAnsi="Times New Roman" w:cs="Times New Roman"/>
        </w:rPr>
        <w:t>Assign Maintenance Contractor &amp; Set Priority]</w:t>
      </w:r>
    </w:p>
    <w:p w14:paraId="0634C550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lastRenderedPageBreak/>
        <w:t xml:space="preserve">        M --&gt; P</w:t>
      </w:r>
    </w:p>
    <w:p w14:paraId="31824549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P --&gt; </w:t>
      </w:r>
      <w:proofErr w:type="gramStart"/>
      <w:r w:rsidRPr="00BD2557">
        <w:rPr>
          <w:rFonts w:ascii="Times New Roman" w:hAnsi="Times New Roman" w:cs="Times New Roman"/>
        </w:rPr>
        <w:t>Q[</w:t>
      </w:r>
      <w:proofErr w:type="gramEnd"/>
      <w:r w:rsidRPr="00BD2557">
        <w:rPr>
          <w:rFonts w:ascii="Times New Roman" w:hAnsi="Times New Roman" w:cs="Times New Roman"/>
        </w:rPr>
        <w:t>Contractor Executes Repair Work]</w:t>
      </w:r>
    </w:p>
    <w:p w14:paraId="6DA8D656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Q --&gt; </w:t>
      </w:r>
      <w:proofErr w:type="gramStart"/>
      <w:r w:rsidRPr="00BD2557">
        <w:rPr>
          <w:rFonts w:ascii="Times New Roman" w:hAnsi="Times New Roman" w:cs="Times New Roman"/>
        </w:rPr>
        <w:t>O[</w:t>
      </w:r>
      <w:proofErr w:type="gramEnd"/>
      <w:r w:rsidRPr="00BD2557">
        <w:rPr>
          <w:rFonts w:ascii="Times New Roman" w:hAnsi="Times New Roman" w:cs="Times New Roman"/>
        </w:rPr>
        <w:t>Mark Ticket as 'Resolved' in Dashboard]</w:t>
      </w:r>
    </w:p>
    <w:p w14:paraId="013392C3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    O --&gt; R</w:t>
      </w:r>
    </w:p>
    <w:p w14:paraId="3291FD83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end</w:t>
      </w:r>
    </w:p>
    <w:p w14:paraId="25B746AF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</w:p>
    <w:p w14:paraId="031F807B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</w:rPr>
      </w:pPr>
      <w:r w:rsidRPr="00BD2557">
        <w:rPr>
          <w:rFonts w:ascii="Times New Roman" w:hAnsi="Times New Roman" w:cs="Times New Roman"/>
        </w:rPr>
        <w:t xml:space="preserve">    R --&gt; S</w:t>
      </w:r>
    </w:p>
    <w:p w14:paraId="6A90A2CB" w14:textId="77777777" w:rsidR="00BD2557" w:rsidRPr="00BD2557" w:rsidRDefault="00BD2557" w:rsidP="00BD2557">
      <w:pPr>
        <w:spacing w:line="480" w:lineRule="auto"/>
        <w:rPr>
          <w:rFonts w:ascii="Times New Roman" w:hAnsi="Times New Roman" w:cs="Times New Roman"/>
          <w:b/>
          <w:bCs/>
        </w:rPr>
      </w:pPr>
      <w:r w:rsidRPr="00BD2557">
        <w:rPr>
          <w:rFonts w:ascii="Times New Roman" w:hAnsi="Times New Roman" w:cs="Times New Roman"/>
          <w:b/>
          <w:bCs/>
        </w:rPr>
        <w:t>3. Action State &amp; Decision Node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0"/>
        <w:gridCol w:w="1421"/>
        <w:gridCol w:w="1485"/>
        <w:gridCol w:w="4508"/>
      </w:tblGrid>
      <w:tr w:rsidR="00BD2557" w:rsidRPr="00BD2557" w14:paraId="77796FD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23F78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  <w:b/>
                <w:bCs/>
              </w:rPr>
              <w:t>Step /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9BF1A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  <w:b/>
                <w:bCs/>
              </w:rPr>
              <w:t>Swimlane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5207C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  <w:b/>
                <w:bCs/>
              </w:rPr>
              <w:t>Node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C1F4C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BD2557" w:rsidRPr="00BD2557" w14:paraId="6BA84E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36A2A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  <w:b/>
                <w:bCs/>
              </w:rPr>
              <w:t>Start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C7A70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Tenant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208D4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Initial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9ADAB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Tenant accesses the Apartment360 web portal.</w:t>
            </w:r>
          </w:p>
        </w:tc>
      </w:tr>
      <w:tr w:rsidR="00BD2557" w:rsidRPr="00BD2557" w14:paraId="758D36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D1410F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  <w:b/>
                <w:bCs/>
              </w:rPr>
              <w:t>Draft &amp; Submit Form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9A8CE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Tenant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D9DD6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Action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CDAA9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Tenant populates the maintenance form with issue details and priority level.</w:t>
            </w:r>
          </w:p>
        </w:tc>
      </w:tr>
      <w:tr w:rsidR="00BD2557" w:rsidRPr="00BD2557" w14:paraId="6C59958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278B1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  <w:b/>
                <w:bCs/>
              </w:rPr>
              <w:t>Input Validation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D046D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FB98A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Decision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DCB34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Verifies non-empty fields and length limits; branches to display errors if invalid.</w:t>
            </w:r>
          </w:p>
        </w:tc>
      </w:tr>
      <w:tr w:rsidR="00BD2557" w:rsidRPr="00BD2557" w14:paraId="2A6A79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B589B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  <w:b/>
                <w:bCs/>
              </w:rPr>
              <w:lastRenderedPageBreak/>
              <w:t>Create Ticket Record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2FB10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67CF6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Action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4D5CB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Saves ticket into MongoDB with an initial status of Pending and stamps current timestamp.</w:t>
            </w:r>
          </w:p>
        </w:tc>
      </w:tr>
      <w:tr w:rsidR="00BD2557" w:rsidRPr="00BD2557" w14:paraId="6DEB2E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1875F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  <w:b/>
                <w:bCs/>
              </w:rPr>
              <w:t>Review &amp; Triage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325EB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2A37B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Action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669F1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Admin reviews incoming requests in the dashboard queue and assigns personnel.</w:t>
            </w:r>
          </w:p>
        </w:tc>
      </w:tr>
      <w:tr w:rsidR="00BD2557" w:rsidRPr="00BD2557" w14:paraId="237AE9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77A92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  <w:b/>
                <w:bCs/>
              </w:rPr>
              <w:t>Update to In Progress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62EE6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1EAC5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Action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870C4" w14:textId="2D969BFD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 xml:space="preserve">Database record changes from Pending </w:t>
            </w:r>
            <m:oMath>
              <m:r>
                <w:rPr>
                  <w:rFonts w:ascii="Cambria Math" w:hAnsi="Cambria Math" w:cs="Times New Roman"/>
                </w:rPr>
                <m:t>→</m:t>
              </m:r>
            </m:oMath>
            <w:r w:rsidRPr="00BD2557">
              <w:rPr>
                <w:rFonts w:ascii="Times New Roman" w:hAnsi="Times New Roman" w:cs="Times New Roman"/>
              </w:rPr>
              <w:t xml:space="preserve"> In Progress.</w:t>
            </w:r>
          </w:p>
        </w:tc>
      </w:tr>
      <w:tr w:rsidR="00BD2557" w:rsidRPr="00BD2557" w14:paraId="0E8EEB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D9B1E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  <w:b/>
                <w:bCs/>
              </w:rPr>
              <w:t>Execute Repair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49C33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9233F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Action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A161C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Physical repair is performed on-site by maintenance staff.</w:t>
            </w:r>
          </w:p>
        </w:tc>
      </w:tr>
      <w:tr w:rsidR="00BD2557" w:rsidRPr="00BD2557" w14:paraId="27355D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CBC2D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  <w:b/>
                <w:bCs/>
              </w:rPr>
              <w:t>Mark Resolved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BCB62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Admin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661EA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Action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73CD3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Admin updates ticket state to Resolved with resolution notes.</w:t>
            </w:r>
          </w:p>
        </w:tc>
      </w:tr>
      <w:tr w:rsidR="00BD2557" w:rsidRPr="00BD2557" w14:paraId="383BAA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BBC82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  <w:b/>
                <w:bCs/>
              </w:rPr>
              <w:t>Close &amp; 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BAD82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Tenant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C0561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Action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73A12" w14:textId="77777777" w:rsidR="00BD2557" w:rsidRPr="00BD2557" w:rsidRDefault="00BD2557" w:rsidP="00BD2557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BD2557">
              <w:rPr>
                <w:rFonts w:ascii="Times New Roman" w:hAnsi="Times New Roman" w:cs="Times New Roman"/>
              </w:rPr>
              <w:t>Tenant receives updated status confirmation; workflow terminates at Final State.</w:t>
            </w:r>
          </w:p>
        </w:tc>
      </w:tr>
    </w:tbl>
    <w:p w14:paraId="6CC7C797" w14:textId="77777777" w:rsidR="007D7929" w:rsidRPr="00BD5E26" w:rsidRDefault="007D7929" w:rsidP="00BD5E26">
      <w:pPr>
        <w:spacing w:line="480" w:lineRule="auto"/>
        <w:rPr>
          <w:rFonts w:ascii="Times New Roman" w:hAnsi="Times New Roman" w:cs="Times New Roman"/>
        </w:rPr>
      </w:pPr>
    </w:p>
    <w:sectPr w:rsidR="007D7929" w:rsidRPr="00BD5E2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D6598" w14:textId="77777777" w:rsidR="009C064F" w:rsidRDefault="009C064F" w:rsidP="00BD5E26">
      <w:pPr>
        <w:spacing w:after="0" w:line="240" w:lineRule="auto"/>
      </w:pPr>
      <w:r>
        <w:separator/>
      </w:r>
    </w:p>
  </w:endnote>
  <w:endnote w:type="continuationSeparator" w:id="0">
    <w:p w14:paraId="0BCF7370" w14:textId="77777777" w:rsidR="009C064F" w:rsidRDefault="009C064F" w:rsidP="00BD5E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8D033" w14:textId="77777777" w:rsidR="009C064F" w:rsidRDefault="009C064F" w:rsidP="00BD5E26">
      <w:pPr>
        <w:spacing w:after="0" w:line="240" w:lineRule="auto"/>
      </w:pPr>
      <w:r>
        <w:separator/>
      </w:r>
    </w:p>
  </w:footnote>
  <w:footnote w:type="continuationSeparator" w:id="0">
    <w:p w14:paraId="5B0F4543" w14:textId="77777777" w:rsidR="009C064F" w:rsidRDefault="009C064F" w:rsidP="00BD5E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259439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636EB08" w14:textId="77777777" w:rsidR="00BD5E26" w:rsidRDefault="00BD5E26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E359AF" w14:textId="77777777" w:rsidR="00BD5E26" w:rsidRDefault="00BD5E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12FC"/>
    <w:multiLevelType w:val="multilevel"/>
    <w:tmpl w:val="01C2E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11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557"/>
    <w:rsid w:val="00292612"/>
    <w:rsid w:val="00637EE5"/>
    <w:rsid w:val="007D7929"/>
    <w:rsid w:val="007E4E2F"/>
    <w:rsid w:val="00962CEC"/>
    <w:rsid w:val="009C064F"/>
    <w:rsid w:val="00BD2557"/>
    <w:rsid w:val="00BD5E26"/>
    <w:rsid w:val="00CD23E9"/>
    <w:rsid w:val="00D86627"/>
    <w:rsid w:val="00DA70EA"/>
    <w:rsid w:val="00F71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A877"/>
  <w15:chartTrackingRefBased/>
  <w15:docId w15:val="{B2CF2938-8CE4-40A4-A3C5-029608170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5E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E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E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E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E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E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E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E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E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E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E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E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E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E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E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E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E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E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E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E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E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E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E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E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E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E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E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E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E2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5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5E26"/>
  </w:style>
  <w:style w:type="paragraph" w:styleId="Footer">
    <w:name w:val="footer"/>
    <w:basedOn w:val="Normal"/>
    <w:link w:val="FooterChar"/>
    <w:uiPriority w:val="99"/>
    <w:unhideWhenUsed/>
    <w:rsid w:val="00BD5E2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5E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CER\Documents\Custom%20Office%20Templates\Assign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Assignment</Template>
  <TotalTime>1</TotalTime>
  <Pages>5</Pages>
  <Words>450</Words>
  <Characters>2567</Characters>
  <Application>Microsoft Office Word</Application>
  <DocSecurity>0</DocSecurity>
  <Lines>21</Lines>
  <Paragraphs>6</Paragraphs>
  <ScaleCrop>false</ScaleCrop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Dhiren Shah</cp:lastModifiedBy>
  <cp:revision>2</cp:revision>
  <dcterms:created xsi:type="dcterms:W3CDTF">2026-08-17T01:11:00Z</dcterms:created>
  <dcterms:modified xsi:type="dcterms:W3CDTF">2026-08-17T01:12:00Z</dcterms:modified>
</cp:coreProperties>
</file>