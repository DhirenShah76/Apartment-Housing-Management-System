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AF56" w14:textId="5182130B" w:rsidR="00B7329E" w:rsidRDefault="00B7329E" w:rsidP="00682C60">
      <w:pPr>
        <w:spacing w:line="480" w:lineRule="auto"/>
        <w:rPr>
          <w:rFonts w:ascii="Times New Roman" w:hAnsi="Times New Roman" w:cs="Times New Roman"/>
          <w:b/>
          <w:bCs/>
        </w:rPr>
      </w:pPr>
      <w:r w:rsidRPr="00B7329E">
        <w:rPr>
          <w:rFonts w:ascii="Times New Roman" w:hAnsi="Times New Roman" w:cs="Times New Roman"/>
          <w:b/>
          <w:bCs/>
        </w:rPr>
        <w:drawing>
          <wp:inline distT="0" distB="0" distL="0" distR="0" wp14:anchorId="06216394" wp14:editId="7C9646BF">
            <wp:extent cx="5943600" cy="6771005"/>
            <wp:effectExtent l="0" t="0" r="0" b="0"/>
            <wp:docPr id="85522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22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44F8" w14:textId="27B6C942" w:rsidR="00682C60" w:rsidRPr="00682C60" w:rsidRDefault="00682C60" w:rsidP="00682C60">
      <w:pPr>
        <w:spacing w:line="480" w:lineRule="auto"/>
        <w:rPr>
          <w:rFonts w:ascii="Times New Roman" w:hAnsi="Times New Roman" w:cs="Times New Roman"/>
          <w:b/>
          <w:bCs/>
        </w:rPr>
      </w:pPr>
      <w:r w:rsidRPr="00682C60">
        <w:rPr>
          <w:rFonts w:ascii="Times New Roman" w:hAnsi="Times New Roman" w:cs="Times New Roman"/>
          <w:b/>
          <w:bCs/>
        </w:rPr>
        <w:t>Sequence Diagram Specification: Maintenance Ticket Submission &amp; Processing</w:t>
      </w:r>
    </w:p>
    <w:p w14:paraId="6631A5F3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  <w:b/>
          <w:bCs/>
        </w:rPr>
        <w:t>Project Name:</w:t>
      </w:r>
      <w:r w:rsidRPr="00682C60">
        <w:rPr>
          <w:rFonts w:ascii="Times New Roman" w:hAnsi="Times New Roman" w:cs="Times New Roman"/>
        </w:rPr>
        <w:t xml:space="preserve"> Apartment360 – Apartment Housing Management System</w:t>
      </w:r>
    </w:p>
    <w:p w14:paraId="19B83C89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  <w:b/>
          <w:bCs/>
        </w:rPr>
        <w:lastRenderedPageBreak/>
        <w:t>Mapped Use Case:</w:t>
      </w:r>
      <w:r w:rsidRPr="00682C60">
        <w:rPr>
          <w:rFonts w:ascii="Times New Roman" w:hAnsi="Times New Roman" w:cs="Times New Roman"/>
        </w:rPr>
        <w:t xml:space="preserve"> UC-04 (Submit Maintenance Ticket) &amp; UC-01 (JWT Authentication Verification)</w:t>
      </w:r>
    </w:p>
    <w:p w14:paraId="4BF724C4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  <w:b/>
          <w:bCs/>
        </w:rPr>
        <w:t>Document Version:</w:t>
      </w:r>
      <w:r w:rsidRPr="00682C60">
        <w:rPr>
          <w:rFonts w:ascii="Times New Roman" w:hAnsi="Times New Roman" w:cs="Times New Roman"/>
        </w:rPr>
        <w:t xml:space="preserve"> 1.0</w:t>
      </w:r>
    </w:p>
    <w:p w14:paraId="634A5A9A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  <w:b/>
          <w:bCs/>
        </w:rPr>
      </w:pPr>
      <w:r w:rsidRPr="00682C60">
        <w:rPr>
          <w:rFonts w:ascii="Times New Roman" w:hAnsi="Times New Roman" w:cs="Times New Roman"/>
          <w:b/>
          <w:bCs/>
        </w:rPr>
        <w:t>1. Participant Lifeline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844"/>
        <w:gridCol w:w="5309"/>
      </w:tblGrid>
      <w:tr w:rsidR="00682C60" w:rsidRPr="00682C60" w14:paraId="7394E7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2B943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  <w:b/>
                <w:bCs/>
              </w:rPr>
              <w:t>Lifeline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A07B8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  <w:b/>
                <w:bCs/>
              </w:rPr>
              <w:t>UML Stereotype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70984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  <w:b/>
                <w:bCs/>
              </w:rPr>
              <w:t>Role in Architecture</w:t>
            </w:r>
          </w:p>
        </w:tc>
      </w:tr>
      <w:tr w:rsidR="00682C60" w:rsidRPr="00682C60" w14:paraId="568E6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0AA41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  <w:b/>
                <w:bCs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05A5B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70743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</w:rPr>
              <w:t>The authenticated resident submitting the repair request.</w:t>
            </w:r>
          </w:p>
        </w:tc>
      </w:tr>
      <w:tr w:rsidR="00682C60" w:rsidRPr="00682C60" w14:paraId="69570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15D4D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  <w:b/>
                <w:bCs/>
              </w:rPr>
              <w:t>React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51AD3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</w:rPr>
              <w:t>Boundary / 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31846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</w:rPr>
              <w:t>Client-side interface handling input capture, form validation, and state rendering.</w:t>
            </w:r>
          </w:p>
        </w:tc>
      </w:tr>
      <w:tr w:rsidR="00682C60" w:rsidRPr="00682C60" w14:paraId="29CAF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42ABD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682C60">
              <w:rPr>
                <w:rFonts w:ascii="Times New Roman" w:hAnsi="Times New Roman" w:cs="Times New Roman"/>
                <w:b/>
                <w:bCs/>
              </w:rPr>
              <w:t>AuthMiddleware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87FBC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9186D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</w:rPr>
              <w:t>Express middleware verifying JWT signature, expiry, and user role.</w:t>
            </w:r>
          </w:p>
        </w:tc>
      </w:tr>
      <w:tr w:rsidR="00682C60" w:rsidRPr="00682C60" w14:paraId="42927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B72BC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682C60">
              <w:rPr>
                <w:rFonts w:ascii="Times New Roman" w:hAnsi="Times New Roman" w:cs="Times New Roman"/>
                <w:b/>
                <w:bCs/>
              </w:rPr>
              <w:t>TicketController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D8411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5DFD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</w:rPr>
              <w:t>Express route controller executing business logic and data formatting.</w:t>
            </w:r>
          </w:p>
        </w:tc>
      </w:tr>
      <w:tr w:rsidR="00682C60" w:rsidRPr="00682C60" w14:paraId="241E1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01A39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  <w:b/>
                <w:bCs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AB86D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</w:rPr>
              <w:t>Entity /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FE85" w14:textId="77777777" w:rsidR="00682C60" w:rsidRPr="00682C60" w:rsidRDefault="00682C60" w:rsidP="00682C6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82C60">
              <w:rPr>
                <w:rFonts w:ascii="Times New Roman" w:hAnsi="Times New Roman" w:cs="Times New Roman"/>
              </w:rPr>
              <w:t xml:space="preserve">Persistent data store managing tickets and </w:t>
            </w:r>
            <w:proofErr w:type="gramStart"/>
            <w:r w:rsidRPr="00682C60">
              <w:rPr>
                <w:rFonts w:ascii="Times New Roman" w:hAnsi="Times New Roman" w:cs="Times New Roman"/>
              </w:rPr>
              <w:t>users</w:t>
            </w:r>
            <w:proofErr w:type="gramEnd"/>
            <w:r w:rsidRPr="00682C60">
              <w:rPr>
                <w:rFonts w:ascii="Times New Roman" w:hAnsi="Times New Roman" w:cs="Times New Roman"/>
              </w:rPr>
              <w:t xml:space="preserve"> collections.</w:t>
            </w:r>
          </w:p>
        </w:tc>
      </w:tr>
    </w:tbl>
    <w:p w14:paraId="310EDAD3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  <w:b/>
          <w:bCs/>
        </w:rPr>
      </w:pPr>
      <w:r w:rsidRPr="00682C60">
        <w:rPr>
          <w:rFonts w:ascii="Times New Roman" w:hAnsi="Times New Roman" w:cs="Times New Roman"/>
          <w:b/>
          <w:bCs/>
        </w:rPr>
        <w:t>2. UML Sequence Diagram (Mermaid)</w:t>
      </w:r>
    </w:p>
    <w:p w14:paraId="21ED98A9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lastRenderedPageBreak/>
        <w:t>Code snippet</w:t>
      </w:r>
    </w:p>
    <w:p w14:paraId="3306543A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proofErr w:type="spellStart"/>
      <w:r w:rsidRPr="00682C60">
        <w:rPr>
          <w:rFonts w:ascii="Times New Roman" w:hAnsi="Times New Roman" w:cs="Times New Roman"/>
        </w:rPr>
        <w:t>sequenceDiagram</w:t>
      </w:r>
      <w:proofErr w:type="spellEnd"/>
    </w:p>
    <w:p w14:paraId="14D9FDD4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</w:t>
      </w:r>
      <w:proofErr w:type="spellStart"/>
      <w:r w:rsidRPr="00682C60">
        <w:rPr>
          <w:rFonts w:ascii="Times New Roman" w:hAnsi="Times New Roman" w:cs="Times New Roman"/>
        </w:rPr>
        <w:t>autonumber</w:t>
      </w:r>
      <w:proofErr w:type="spellEnd"/>
    </w:p>
    <w:p w14:paraId="09EB6FCE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actor Tenant as Tenant (Resident)</w:t>
      </w:r>
    </w:p>
    <w:p w14:paraId="282CF7BF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participant UI as React UI (Client)</w:t>
      </w:r>
    </w:p>
    <w:p w14:paraId="60291FEB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participant Auth as </w:t>
      </w:r>
      <w:proofErr w:type="spellStart"/>
      <w:r w:rsidRPr="00682C60">
        <w:rPr>
          <w:rFonts w:ascii="Times New Roman" w:hAnsi="Times New Roman" w:cs="Times New Roman"/>
        </w:rPr>
        <w:t>AuthMiddleware</w:t>
      </w:r>
      <w:proofErr w:type="spellEnd"/>
      <w:r w:rsidRPr="00682C60">
        <w:rPr>
          <w:rFonts w:ascii="Times New Roman" w:hAnsi="Times New Roman" w:cs="Times New Roman"/>
        </w:rPr>
        <w:t xml:space="preserve"> (JWT)</w:t>
      </w:r>
    </w:p>
    <w:p w14:paraId="24BA69CB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participant Ctrl as </w:t>
      </w:r>
      <w:proofErr w:type="spellStart"/>
      <w:r w:rsidRPr="00682C60">
        <w:rPr>
          <w:rFonts w:ascii="Times New Roman" w:hAnsi="Times New Roman" w:cs="Times New Roman"/>
        </w:rPr>
        <w:t>TicketController</w:t>
      </w:r>
      <w:proofErr w:type="spellEnd"/>
      <w:r w:rsidRPr="00682C60">
        <w:rPr>
          <w:rFonts w:ascii="Times New Roman" w:hAnsi="Times New Roman" w:cs="Times New Roman"/>
        </w:rPr>
        <w:t xml:space="preserve"> (Express)</w:t>
      </w:r>
    </w:p>
    <w:p w14:paraId="1E79480C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participant DB as MongoDB (Mongoose)</w:t>
      </w:r>
    </w:p>
    <w:p w14:paraId="2DCDA9C9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</w:p>
    <w:p w14:paraId="45F74B0D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Tenant-&gt;&gt;UI: Fill ticket form (Title, Category, Priority) &amp; click "Submit"</w:t>
      </w:r>
    </w:p>
    <w:p w14:paraId="3B07130E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activate UI</w:t>
      </w:r>
    </w:p>
    <w:p w14:paraId="1972D80E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UI-&gt;&gt;UI: Validate form fields locally (</w:t>
      </w:r>
      <w:proofErr w:type="gramStart"/>
      <w:r w:rsidRPr="00682C60">
        <w:rPr>
          <w:rFonts w:ascii="Times New Roman" w:hAnsi="Times New Roman" w:cs="Times New Roman"/>
        </w:rPr>
        <w:t>Non-empty</w:t>
      </w:r>
      <w:proofErr w:type="gramEnd"/>
      <w:r w:rsidRPr="00682C60">
        <w:rPr>
          <w:rFonts w:ascii="Times New Roman" w:hAnsi="Times New Roman" w:cs="Times New Roman"/>
        </w:rPr>
        <w:t xml:space="preserve"> checks)</w:t>
      </w:r>
    </w:p>
    <w:p w14:paraId="65D74E00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</w:t>
      </w:r>
    </w:p>
    <w:p w14:paraId="0FD849B1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UI-&gt;&gt;Auth: POST /</w:t>
      </w:r>
      <w:proofErr w:type="spellStart"/>
      <w:r w:rsidRPr="00682C60">
        <w:rPr>
          <w:rFonts w:ascii="Times New Roman" w:hAnsi="Times New Roman" w:cs="Times New Roman"/>
        </w:rPr>
        <w:t>api</w:t>
      </w:r>
      <w:proofErr w:type="spellEnd"/>
      <w:r w:rsidRPr="00682C60">
        <w:rPr>
          <w:rFonts w:ascii="Times New Roman" w:hAnsi="Times New Roman" w:cs="Times New Roman"/>
        </w:rPr>
        <w:t xml:space="preserve">/tickets [Headers: Bearer JWT, Body: </w:t>
      </w:r>
      <w:proofErr w:type="spellStart"/>
      <w:r w:rsidRPr="00682C60">
        <w:rPr>
          <w:rFonts w:ascii="Times New Roman" w:hAnsi="Times New Roman" w:cs="Times New Roman"/>
        </w:rPr>
        <w:t>TicketData</w:t>
      </w:r>
      <w:proofErr w:type="spellEnd"/>
      <w:r w:rsidRPr="00682C60">
        <w:rPr>
          <w:rFonts w:ascii="Times New Roman" w:hAnsi="Times New Roman" w:cs="Times New Roman"/>
        </w:rPr>
        <w:t>]</w:t>
      </w:r>
    </w:p>
    <w:p w14:paraId="778FD028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activate Auth</w:t>
      </w:r>
    </w:p>
    <w:p w14:paraId="63318BF6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</w:t>
      </w:r>
    </w:p>
    <w:p w14:paraId="7ED338E6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Auth-&gt;&gt;Auth: Verify JWT signature &amp; expiration</w:t>
      </w:r>
    </w:p>
    <w:p w14:paraId="083ADC46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</w:t>
      </w:r>
    </w:p>
    <w:p w14:paraId="552121B3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lastRenderedPageBreak/>
        <w:t xml:space="preserve">    alt Invalid / Expired Token</w:t>
      </w:r>
    </w:p>
    <w:p w14:paraId="7316B9AC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Auth--&gt;&gt;UI: 401 Unauthorized (Invalid Token)</w:t>
      </w:r>
    </w:p>
    <w:p w14:paraId="49DE0008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UI--&gt;&gt;Tenant: Redirect to Login / Show session expired alert</w:t>
      </w:r>
    </w:p>
    <w:p w14:paraId="64B4192E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else Valid Token</w:t>
      </w:r>
    </w:p>
    <w:p w14:paraId="6C36F797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Auth-&gt;&gt;Ctrl: </w:t>
      </w:r>
      <w:proofErr w:type="spellStart"/>
      <w:proofErr w:type="gramStart"/>
      <w:r w:rsidRPr="00682C60">
        <w:rPr>
          <w:rFonts w:ascii="Times New Roman" w:hAnsi="Times New Roman" w:cs="Times New Roman"/>
        </w:rPr>
        <w:t>forwardRequest</w:t>
      </w:r>
      <w:proofErr w:type="spellEnd"/>
      <w:r w:rsidRPr="00682C60">
        <w:rPr>
          <w:rFonts w:ascii="Times New Roman" w:hAnsi="Times New Roman" w:cs="Times New Roman"/>
        </w:rPr>
        <w:t>(</w:t>
      </w:r>
      <w:proofErr w:type="spellStart"/>
      <w:proofErr w:type="gramEnd"/>
      <w:r w:rsidRPr="00682C60">
        <w:rPr>
          <w:rFonts w:ascii="Times New Roman" w:hAnsi="Times New Roman" w:cs="Times New Roman"/>
        </w:rPr>
        <w:t>req.user</w:t>
      </w:r>
      <w:proofErr w:type="spellEnd"/>
      <w:r w:rsidRPr="00682C60">
        <w:rPr>
          <w:rFonts w:ascii="Times New Roman" w:hAnsi="Times New Roman" w:cs="Times New Roman"/>
        </w:rPr>
        <w:t xml:space="preserve"> {</w:t>
      </w:r>
      <w:proofErr w:type="spellStart"/>
      <w:r w:rsidRPr="00682C60">
        <w:rPr>
          <w:rFonts w:ascii="Times New Roman" w:hAnsi="Times New Roman" w:cs="Times New Roman"/>
        </w:rPr>
        <w:t>userId</w:t>
      </w:r>
      <w:proofErr w:type="spellEnd"/>
      <w:r w:rsidRPr="00682C60">
        <w:rPr>
          <w:rFonts w:ascii="Times New Roman" w:hAnsi="Times New Roman" w:cs="Times New Roman"/>
        </w:rPr>
        <w:t>, role})</w:t>
      </w:r>
    </w:p>
    <w:p w14:paraId="13C53BB1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activate Ctrl</w:t>
      </w:r>
    </w:p>
    <w:p w14:paraId="108FB511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deactivate Auth</w:t>
      </w:r>
    </w:p>
    <w:p w14:paraId="742216C1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</w:t>
      </w:r>
    </w:p>
    <w:p w14:paraId="5ACFD230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Ctrl-&gt;&gt;DB: </w:t>
      </w:r>
      <w:proofErr w:type="spellStart"/>
      <w:r w:rsidRPr="00682C60">
        <w:rPr>
          <w:rFonts w:ascii="Times New Roman" w:hAnsi="Times New Roman" w:cs="Times New Roman"/>
        </w:rPr>
        <w:t>Ticket.create</w:t>
      </w:r>
      <w:proofErr w:type="spellEnd"/>
      <w:r w:rsidRPr="00682C60">
        <w:rPr>
          <w:rFonts w:ascii="Times New Roman" w:hAnsi="Times New Roman" w:cs="Times New Roman"/>
        </w:rPr>
        <w:t>({</w:t>
      </w:r>
      <w:proofErr w:type="spellStart"/>
      <w:r w:rsidRPr="00682C60">
        <w:rPr>
          <w:rFonts w:ascii="Times New Roman" w:hAnsi="Times New Roman" w:cs="Times New Roman"/>
        </w:rPr>
        <w:t>tenantId</w:t>
      </w:r>
      <w:proofErr w:type="spellEnd"/>
      <w:r w:rsidRPr="00682C60">
        <w:rPr>
          <w:rFonts w:ascii="Times New Roman" w:hAnsi="Times New Roman" w:cs="Times New Roman"/>
        </w:rPr>
        <w:t xml:space="preserve">, </w:t>
      </w:r>
      <w:proofErr w:type="spellStart"/>
      <w:r w:rsidRPr="00682C60">
        <w:rPr>
          <w:rFonts w:ascii="Times New Roman" w:hAnsi="Times New Roman" w:cs="Times New Roman"/>
        </w:rPr>
        <w:t>unitId</w:t>
      </w:r>
      <w:proofErr w:type="spellEnd"/>
      <w:r w:rsidRPr="00682C60">
        <w:rPr>
          <w:rFonts w:ascii="Times New Roman" w:hAnsi="Times New Roman" w:cs="Times New Roman"/>
        </w:rPr>
        <w:t>, title, desc, priority, status: "Pending"})</w:t>
      </w:r>
    </w:p>
    <w:p w14:paraId="71BF60D0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activate DB</w:t>
      </w:r>
    </w:p>
    <w:p w14:paraId="55F2028C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DB--&gt;&gt;Ctrl: Return saved ticket document (_id, </w:t>
      </w:r>
      <w:proofErr w:type="spellStart"/>
      <w:r w:rsidRPr="00682C60">
        <w:rPr>
          <w:rFonts w:ascii="Times New Roman" w:hAnsi="Times New Roman" w:cs="Times New Roman"/>
        </w:rPr>
        <w:t>createdAt</w:t>
      </w:r>
      <w:proofErr w:type="spellEnd"/>
      <w:r w:rsidRPr="00682C60">
        <w:rPr>
          <w:rFonts w:ascii="Times New Roman" w:hAnsi="Times New Roman" w:cs="Times New Roman"/>
        </w:rPr>
        <w:t>)</w:t>
      </w:r>
    </w:p>
    <w:p w14:paraId="40589FC8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deactivate DB</w:t>
      </w:r>
    </w:p>
    <w:p w14:paraId="22F69D37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</w:t>
      </w:r>
    </w:p>
    <w:p w14:paraId="69FA0D7C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Ctrl--&gt;&gt;UI: 201 Created {success: true, ticket: </w:t>
      </w:r>
      <w:proofErr w:type="spellStart"/>
      <w:r w:rsidRPr="00682C60">
        <w:rPr>
          <w:rFonts w:ascii="Times New Roman" w:hAnsi="Times New Roman" w:cs="Times New Roman"/>
        </w:rPr>
        <w:t>newTicket</w:t>
      </w:r>
      <w:proofErr w:type="spellEnd"/>
      <w:r w:rsidRPr="00682C60">
        <w:rPr>
          <w:rFonts w:ascii="Times New Roman" w:hAnsi="Times New Roman" w:cs="Times New Roman"/>
        </w:rPr>
        <w:t>}</w:t>
      </w:r>
    </w:p>
    <w:p w14:paraId="38E44B54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deactivate Ctrl</w:t>
      </w:r>
    </w:p>
    <w:p w14:paraId="292AA3F8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</w:t>
      </w:r>
    </w:p>
    <w:p w14:paraId="63E11B63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UI-&gt;&gt;UI: Append new ticket to state array &amp; reset form</w:t>
      </w:r>
    </w:p>
    <w:p w14:paraId="4DE48AF1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    UI--&gt;&gt;Tenant: Display success toast notification ("Ticket #102 Created")</w:t>
      </w:r>
    </w:p>
    <w:p w14:paraId="53B3218E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lastRenderedPageBreak/>
        <w:t xml:space="preserve">    end</w:t>
      </w:r>
    </w:p>
    <w:p w14:paraId="1A1B34E8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</w:rPr>
        <w:t xml:space="preserve">    deactivate UI</w:t>
      </w:r>
    </w:p>
    <w:p w14:paraId="20C96679" w14:textId="77777777" w:rsidR="00682C60" w:rsidRPr="00682C60" w:rsidRDefault="00682C60" w:rsidP="00682C60">
      <w:pPr>
        <w:spacing w:line="480" w:lineRule="auto"/>
        <w:rPr>
          <w:rFonts w:ascii="Times New Roman" w:hAnsi="Times New Roman" w:cs="Times New Roman"/>
          <w:b/>
          <w:bCs/>
        </w:rPr>
      </w:pPr>
      <w:r w:rsidRPr="00682C60">
        <w:rPr>
          <w:rFonts w:ascii="Times New Roman" w:hAnsi="Times New Roman" w:cs="Times New Roman"/>
          <w:b/>
          <w:bCs/>
        </w:rPr>
        <w:t>3. Detailed Message Sequence Breakdown</w:t>
      </w:r>
    </w:p>
    <w:p w14:paraId="696D00A7" w14:textId="77777777" w:rsidR="00682C60" w:rsidRPr="00682C60" w:rsidRDefault="00682C60" w:rsidP="00682C6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  <w:b/>
          <w:bCs/>
        </w:rPr>
        <w:t>Step 1–2 (Client-Side Input &amp; Validation):</w:t>
      </w:r>
      <w:r w:rsidRPr="00682C60">
        <w:rPr>
          <w:rFonts w:ascii="Times New Roman" w:hAnsi="Times New Roman" w:cs="Times New Roman"/>
        </w:rPr>
        <w:t xml:space="preserve"> The tenant inputs the maintenance details on the React dashboard. The client validates that all required fields (title, description, priority) are populated before generating network traffic.</w:t>
      </w:r>
    </w:p>
    <w:p w14:paraId="15BEF890" w14:textId="77777777" w:rsidR="00682C60" w:rsidRPr="00682C60" w:rsidRDefault="00682C60" w:rsidP="00682C6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  <w:b/>
          <w:bCs/>
        </w:rPr>
        <w:t>Step 3–4 (Authorization Check):</w:t>
      </w:r>
      <w:r w:rsidRPr="00682C60">
        <w:rPr>
          <w:rFonts w:ascii="Times New Roman" w:hAnsi="Times New Roman" w:cs="Times New Roman"/>
        </w:rPr>
        <w:t xml:space="preserve"> The client transmits an asynchronous HTTP POST request with the JSON payload and the stored JWT in the Authorization header. </w:t>
      </w:r>
      <w:proofErr w:type="spellStart"/>
      <w:r w:rsidRPr="00682C60">
        <w:rPr>
          <w:rFonts w:ascii="Times New Roman" w:hAnsi="Times New Roman" w:cs="Times New Roman"/>
        </w:rPr>
        <w:t>AuthMiddleware</w:t>
      </w:r>
      <w:proofErr w:type="spellEnd"/>
      <w:r w:rsidRPr="00682C60">
        <w:rPr>
          <w:rFonts w:ascii="Times New Roman" w:hAnsi="Times New Roman" w:cs="Times New Roman"/>
        </w:rPr>
        <w:t xml:space="preserve"> verifies the cryptographic signature of the token.</w:t>
      </w:r>
    </w:p>
    <w:p w14:paraId="5A526362" w14:textId="77777777" w:rsidR="00682C60" w:rsidRPr="00682C60" w:rsidRDefault="00682C60" w:rsidP="00682C6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  <w:b/>
          <w:bCs/>
        </w:rPr>
        <w:t>Step 5–6 (Branching Logic):</w:t>
      </w:r>
    </w:p>
    <w:p w14:paraId="25BB93D9" w14:textId="77777777" w:rsidR="00682C60" w:rsidRPr="00682C60" w:rsidRDefault="00682C60" w:rsidP="00682C60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  <w:b/>
          <w:bCs/>
        </w:rPr>
        <w:t>Exception Flow (401):</w:t>
      </w:r>
      <w:r w:rsidRPr="00682C60">
        <w:rPr>
          <w:rFonts w:ascii="Times New Roman" w:hAnsi="Times New Roman" w:cs="Times New Roman"/>
        </w:rPr>
        <w:t xml:space="preserve"> If the token is invalid or expired, the request is terminated immediately, returning an HTTP 401 Unauthorized status to prompt re-login.</w:t>
      </w:r>
    </w:p>
    <w:p w14:paraId="2823BF3B" w14:textId="77777777" w:rsidR="00682C60" w:rsidRPr="00682C60" w:rsidRDefault="00682C60" w:rsidP="00682C60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  <w:b/>
          <w:bCs/>
        </w:rPr>
        <w:t>Main Success Scenario:</w:t>
      </w:r>
      <w:r w:rsidRPr="00682C60">
        <w:rPr>
          <w:rFonts w:ascii="Times New Roman" w:hAnsi="Times New Roman" w:cs="Times New Roman"/>
        </w:rPr>
        <w:t xml:space="preserve"> If valid, the user payload (</w:t>
      </w:r>
      <w:proofErr w:type="spellStart"/>
      <w:r w:rsidRPr="00682C60">
        <w:rPr>
          <w:rFonts w:ascii="Times New Roman" w:hAnsi="Times New Roman" w:cs="Times New Roman"/>
        </w:rPr>
        <w:t>userId</w:t>
      </w:r>
      <w:proofErr w:type="spellEnd"/>
      <w:r w:rsidRPr="00682C60">
        <w:rPr>
          <w:rFonts w:ascii="Times New Roman" w:hAnsi="Times New Roman" w:cs="Times New Roman"/>
        </w:rPr>
        <w:t xml:space="preserve">, role) is appended to the request object and forwarded to </w:t>
      </w:r>
      <w:proofErr w:type="spellStart"/>
      <w:r w:rsidRPr="00682C60">
        <w:rPr>
          <w:rFonts w:ascii="Times New Roman" w:hAnsi="Times New Roman" w:cs="Times New Roman"/>
        </w:rPr>
        <w:t>TicketController</w:t>
      </w:r>
      <w:proofErr w:type="spellEnd"/>
      <w:r w:rsidRPr="00682C60">
        <w:rPr>
          <w:rFonts w:ascii="Times New Roman" w:hAnsi="Times New Roman" w:cs="Times New Roman"/>
        </w:rPr>
        <w:t>.</w:t>
      </w:r>
    </w:p>
    <w:p w14:paraId="7E6BF446" w14:textId="77777777" w:rsidR="00682C60" w:rsidRPr="00682C60" w:rsidRDefault="00682C60" w:rsidP="00682C6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  <w:b/>
          <w:bCs/>
        </w:rPr>
        <w:t>Step 7–8 (Persistence):</w:t>
      </w:r>
      <w:r w:rsidRPr="00682C60">
        <w:rPr>
          <w:rFonts w:ascii="Times New Roman" w:hAnsi="Times New Roman" w:cs="Times New Roman"/>
        </w:rPr>
        <w:t xml:space="preserve"> </w:t>
      </w:r>
      <w:proofErr w:type="spellStart"/>
      <w:r w:rsidRPr="00682C60">
        <w:rPr>
          <w:rFonts w:ascii="Times New Roman" w:hAnsi="Times New Roman" w:cs="Times New Roman"/>
        </w:rPr>
        <w:t>TicketController</w:t>
      </w:r>
      <w:proofErr w:type="spellEnd"/>
      <w:r w:rsidRPr="00682C60">
        <w:rPr>
          <w:rFonts w:ascii="Times New Roman" w:hAnsi="Times New Roman" w:cs="Times New Roman"/>
        </w:rPr>
        <w:t xml:space="preserve"> invokes the Mongoose model method </w:t>
      </w:r>
      <w:proofErr w:type="spellStart"/>
      <w:r w:rsidRPr="00682C60">
        <w:rPr>
          <w:rFonts w:ascii="Times New Roman" w:hAnsi="Times New Roman" w:cs="Times New Roman"/>
        </w:rPr>
        <w:t>Ticket.create</w:t>
      </w:r>
      <w:proofErr w:type="spellEnd"/>
      <w:r w:rsidRPr="00682C60">
        <w:rPr>
          <w:rFonts w:ascii="Times New Roman" w:hAnsi="Times New Roman" w:cs="Times New Roman"/>
        </w:rPr>
        <w:t>() to persist the record in the MongoDB cluster with a default status of "Pending".</w:t>
      </w:r>
    </w:p>
    <w:p w14:paraId="0E872A54" w14:textId="77777777" w:rsidR="00682C60" w:rsidRPr="00682C60" w:rsidRDefault="00682C60" w:rsidP="00682C6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82C60">
        <w:rPr>
          <w:rFonts w:ascii="Times New Roman" w:hAnsi="Times New Roman" w:cs="Times New Roman"/>
          <w:b/>
          <w:bCs/>
        </w:rPr>
        <w:t>Step 9–11 (Response &amp; State Update):</w:t>
      </w:r>
      <w:r w:rsidRPr="00682C60">
        <w:rPr>
          <w:rFonts w:ascii="Times New Roman" w:hAnsi="Times New Roman" w:cs="Times New Roman"/>
        </w:rPr>
        <w:t xml:space="preserve"> The server sends a 201 Created response containing the complete ticket payload. React intercepts this response, prepends the new item to the active tickets state list, resets form inputs, and renders a visual confirmation banner to the tenant.</w:t>
      </w:r>
    </w:p>
    <w:p w14:paraId="66723067" w14:textId="77777777" w:rsidR="007D7929" w:rsidRPr="00BD5E26" w:rsidRDefault="007D7929" w:rsidP="00BD5E26">
      <w:pPr>
        <w:spacing w:line="480" w:lineRule="auto"/>
        <w:rPr>
          <w:rFonts w:ascii="Times New Roman" w:hAnsi="Times New Roman" w:cs="Times New Roman"/>
        </w:rPr>
      </w:pPr>
    </w:p>
    <w:sectPr w:rsidR="007D7929" w:rsidRPr="00BD5E2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522E7" w14:textId="77777777" w:rsidR="008840D1" w:rsidRDefault="008840D1" w:rsidP="00BD5E26">
      <w:pPr>
        <w:spacing w:after="0" w:line="240" w:lineRule="auto"/>
      </w:pPr>
      <w:r>
        <w:separator/>
      </w:r>
    </w:p>
  </w:endnote>
  <w:endnote w:type="continuationSeparator" w:id="0">
    <w:p w14:paraId="43685C12" w14:textId="77777777" w:rsidR="008840D1" w:rsidRDefault="008840D1" w:rsidP="00BD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95323" w14:textId="77777777" w:rsidR="008840D1" w:rsidRDefault="008840D1" w:rsidP="00BD5E26">
      <w:pPr>
        <w:spacing w:after="0" w:line="240" w:lineRule="auto"/>
      </w:pPr>
      <w:r>
        <w:separator/>
      </w:r>
    </w:p>
  </w:footnote>
  <w:footnote w:type="continuationSeparator" w:id="0">
    <w:p w14:paraId="5505162E" w14:textId="77777777" w:rsidR="008840D1" w:rsidRDefault="008840D1" w:rsidP="00BD5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5943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028E60" w14:textId="77777777" w:rsidR="00BD5E26" w:rsidRDefault="00BD5E2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1CF0E8" w14:textId="77777777" w:rsidR="00BD5E26" w:rsidRDefault="00BD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61869"/>
    <w:multiLevelType w:val="multilevel"/>
    <w:tmpl w:val="5EEE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02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60"/>
    <w:rsid w:val="00396DFD"/>
    <w:rsid w:val="00637EE5"/>
    <w:rsid w:val="00682C60"/>
    <w:rsid w:val="007D7929"/>
    <w:rsid w:val="007E4E2F"/>
    <w:rsid w:val="008840D1"/>
    <w:rsid w:val="00962CEC"/>
    <w:rsid w:val="00B7329E"/>
    <w:rsid w:val="00BD5E26"/>
    <w:rsid w:val="00CD23E9"/>
    <w:rsid w:val="00DA70EA"/>
    <w:rsid w:val="00F7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00CF"/>
  <w15:chartTrackingRefBased/>
  <w15:docId w15:val="{320094CB-46C2-43AC-B23E-141371B4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E26"/>
  </w:style>
  <w:style w:type="paragraph" w:styleId="Footer">
    <w:name w:val="footer"/>
    <w:basedOn w:val="Normal"/>
    <w:link w:val="FooterChar"/>
    <w:uiPriority w:val="99"/>
    <w:unhideWhenUsed/>
    <w:rsid w:val="00BD5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Documents\Custom%20Office%20Templates\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Assignment</Template>
  <TotalTime>1</TotalTime>
  <Pages>6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Dhiren Shah</cp:lastModifiedBy>
  <cp:revision>2</cp:revision>
  <dcterms:created xsi:type="dcterms:W3CDTF">2026-08-17T01:09:00Z</dcterms:created>
  <dcterms:modified xsi:type="dcterms:W3CDTF">2026-08-17T01:10:00Z</dcterms:modified>
</cp:coreProperties>
</file>