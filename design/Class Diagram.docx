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D87C" w14:textId="70024D8C" w:rsidR="00F61127" w:rsidRDefault="00F61127" w:rsidP="005F6D8B">
      <w:pPr>
        <w:spacing w:line="480" w:lineRule="auto"/>
        <w:rPr>
          <w:rFonts w:ascii="Times New Roman" w:hAnsi="Times New Roman" w:cs="Times New Roman"/>
          <w:b/>
          <w:bCs/>
        </w:rPr>
      </w:pPr>
      <w:r w:rsidRPr="00F61127">
        <w:rPr>
          <w:rFonts w:ascii="Times New Roman" w:hAnsi="Times New Roman" w:cs="Times New Roman"/>
          <w:b/>
          <w:bCs/>
        </w:rPr>
        <w:drawing>
          <wp:inline distT="0" distB="0" distL="0" distR="0" wp14:anchorId="2365DCB0" wp14:editId="3ED9F461">
            <wp:extent cx="5943600" cy="4297680"/>
            <wp:effectExtent l="0" t="0" r="0" b="7620"/>
            <wp:docPr id="15824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1290" w14:textId="72664285" w:rsidR="005F6D8B" w:rsidRPr="005F6D8B" w:rsidRDefault="005F6D8B" w:rsidP="005F6D8B">
      <w:pPr>
        <w:spacing w:line="480" w:lineRule="auto"/>
        <w:rPr>
          <w:rFonts w:ascii="Times New Roman" w:hAnsi="Times New Roman" w:cs="Times New Roman"/>
          <w:b/>
          <w:bCs/>
        </w:rPr>
      </w:pPr>
      <w:r w:rsidRPr="005F6D8B">
        <w:rPr>
          <w:rFonts w:ascii="Times New Roman" w:hAnsi="Times New Roman" w:cs="Times New Roman"/>
          <w:b/>
          <w:bCs/>
        </w:rPr>
        <w:t>Class Diagram Specification</w:t>
      </w:r>
    </w:p>
    <w:p w14:paraId="02C4FEA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Project Name:</w:t>
      </w:r>
      <w:r w:rsidRPr="005F6D8B">
        <w:rPr>
          <w:rFonts w:ascii="Times New Roman" w:hAnsi="Times New Roman" w:cs="Times New Roman"/>
        </w:rPr>
        <w:t xml:space="preserve"> Apartment360 – Apartment Housing Management System</w:t>
      </w:r>
    </w:p>
    <w:p w14:paraId="5A6AD696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Document Version:</w:t>
      </w:r>
      <w:r w:rsidRPr="005F6D8B">
        <w:rPr>
          <w:rFonts w:ascii="Times New Roman" w:hAnsi="Times New Roman" w:cs="Times New Roman"/>
        </w:rPr>
        <w:t xml:space="preserve"> 1.0</w:t>
      </w:r>
    </w:p>
    <w:p w14:paraId="4FB72AFC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  <w:b/>
          <w:bCs/>
        </w:rPr>
      </w:pPr>
      <w:r w:rsidRPr="005F6D8B">
        <w:rPr>
          <w:rFonts w:ascii="Times New Roman" w:hAnsi="Times New Roman" w:cs="Times New Roman"/>
          <w:b/>
          <w:bCs/>
        </w:rPr>
        <w:t>1. Class Dictionary &amp;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896"/>
        <w:gridCol w:w="5963"/>
      </w:tblGrid>
      <w:tr w:rsidR="005F6D8B" w:rsidRPr="005F6D8B" w14:paraId="43836F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E501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lastRenderedPageBreak/>
              <w:t>Class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40F0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Stereotype /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60E67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F6D8B" w:rsidRPr="005F6D8B" w14:paraId="08AE0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29C46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F182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Abstract Superclass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FE64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Represents common identity and authentication properties shared by all system actors.</w:t>
            </w:r>
          </w:p>
        </w:tc>
      </w:tr>
      <w:tr w:rsidR="005F6D8B" w:rsidRPr="005F6D8B" w14:paraId="19815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0D3C4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C479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Subclass (User)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0743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Represents a resident living in an apartment unit with access to ticket submission and rent balance views.</w:t>
            </w:r>
          </w:p>
        </w:tc>
      </w:tr>
      <w:tr w:rsidR="005F6D8B" w:rsidRPr="005F6D8B" w14:paraId="74ECA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E933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0CE3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Subclass (User)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459F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Represents property management staff authorized to manage units, tenants, tickets, and payments.</w:t>
            </w:r>
          </w:p>
        </w:tc>
      </w:tr>
      <w:tr w:rsidR="005F6D8B" w:rsidRPr="005F6D8B" w14:paraId="7DF9A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55F9B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9DBD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Domain 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D5319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Represents an apartment unit within the property, tracking occupancy, floor, and monthly rent.</w:t>
            </w:r>
          </w:p>
        </w:tc>
      </w:tr>
      <w:tr w:rsidR="005F6D8B" w:rsidRPr="005F6D8B" w14:paraId="493B1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30ED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DB20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Domain 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2B2D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Represents a maintenance request logged by a tenant and managed by an administrator.</w:t>
            </w:r>
          </w:p>
        </w:tc>
      </w:tr>
      <w:tr w:rsidR="005F6D8B" w:rsidRPr="005F6D8B" w14:paraId="78038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4EDD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  <w:b/>
                <w:bCs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60C8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Domain 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0B318" w14:textId="77777777" w:rsidR="005F6D8B" w:rsidRPr="005F6D8B" w:rsidRDefault="005F6D8B" w:rsidP="005F6D8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F6D8B">
              <w:rPr>
                <w:rFonts w:ascii="Times New Roman" w:hAnsi="Times New Roman" w:cs="Times New Roman"/>
              </w:rPr>
              <w:t>Represents a financial transaction recording rent dues and payment verification.</w:t>
            </w:r>
          </w:p>
        </w:tc>
      </w:tr>
    </w:tbl>
    <w:p w14:paraId="39BCC4B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  <w:b/>
          <w:bCs/>
        </w:rPr>
      </w:pPr>
      <w:r w:rsidRPr="005F6D8B">
        <w:rPr>
          <w:rFonts w:ascii="Times New Roman" w:hAnsi="Times New Roman" w:cs="Times New Roman"/>
          <w:b/>
          <w:bCs/>
        </w:rPr>
        <w:t>2. UML Class Diagram (Mermaid)</w:t>
      </w:r>
    </w:p>
    <w:p w14:paraId="19D371C8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Code snippet</w:t>
      </w:r>
    </w:p>
    <w:p w14:paraId="5FC0BC34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classDiagram</w:t>
      </w:r>
    </w:p>
    <w:p w14:paraId="0000F9BA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lastRenderedPageBreak/>
        <w:t xml:space="preserve">    class User {</w:t>
      </w:r>
    </w:p>
    <w:p w14:paraId="4078F816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userId</w:t>
      </w:r>
    </w:p>
    <w:p w14:paraId="7BD24193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name</w:t>
      </w:r>
    </w:p>
    <w:p w14:paraId="4C2AAD7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email</w:t>
      </w:r>
    </w:p>
    <w:p w14:paraId="1C4CD0CC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passwordHash</w:t>
      </w:r>
    </w:p>
    <w:p w14:paraId="49F2E88B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role</w:t>
      </w:r>
    </w:p>
    <w:p w14:paraId="06CFEC73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+Date createdAt</w:t>
      </w:r>
    </w:p>
    <w:p w14:paraId="71AEA3FB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+register() Boolean</w:t>
      </w:r>
    </w:p>
    <w:p w14:paraId="53D5DAD4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+login() String</w:t>
      </w:r>
    </w:p>
    <w:p w14:paraId="4E38E09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}</w:t>
      </w:r>
    </w:p>
    <w:p w14:paraId="770CD81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</w:p>
    <w:p w14:paraId="42CA14D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class Tenant {</w:t>
      </w:r>
    </w:p>
    <w:p w14:paraId="5D8F3288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phone</w:t>
      </w:r>
    </w:p>
    <w:p w14:paraId="599279D9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unitId</w:t>
      </w:r>
    </w:p>
    <w:p w14:paraId="63596FFE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+submitTicket(title, desc, priority) Ticket</w:t>
      </w:r>
    </w:p>
    <w:p w14:paraId="792A4E45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+viewDues() Payment</w:t>
      </w:r>
    </w:p>
    <w:p w14:paraId="6709959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}</w:t>
      </w:r>
    </w:p>
    <w:p w14:paraId="75BCAAA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</w:p>
    <w:p w14:paraId="61ECB378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lastRenderedPageBreak/>
        <w:t xml:space="preserve">    class Admin {</w:t>
      </w:r>
    </w:p>
    <w:p w14:paraId="50ADEFEA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adminLevel</w:t>
      </w:r>
    </w:p>
    <w:p w14:paraId="3BD9BE5F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+createUnit(number, floor, rent) Unit</w:t>
      </w:r>
    </w:p>
    <w:p w14:paraId="2B691E9A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+assignTenant(tenantId, unitId) Boolean</w:t>
      </w:r>
    </w:p>
    <w:p w14:paraId="7AC7B67C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+updateTicketStatus(ticketId, status) Ticket</w:t>
      </w:r>
    </w:p>
    <w:p w14:paraId="5AB0AA4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+recordPayment(tenantId, amount) Payment</w:t>
      </w:r>
    </w:p>
    <w:p w14:paraId="46807F84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}</w:t>
      </w:r>
    </w:p>
    <w:p w14:paraId="4AA8C71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</w:p>
    <w:p w14:paraId="47EB8D69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class Unit {</w:t>
      </w:r>
    </w:p>
    <w:p w14:paraId="329CC1DF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unitId</w:t>
      </w:r>
    </w:p>
    <w:p w14:paraId="42C661DA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unitNumber</w:t>
      </w:r>
    </w:p>
    <w:p w14:paraId="4FA4B9DE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+Number floor</w:t>
      </w:r>
    </w:p>
    <w:p w14:paraId="7D7B5309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+Number rentAmount</w:t>
      </w:r>
    </w:p>
    <w:p w14:paraId="7F2D74DB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status</w:t>
      </w:r>
    </w:p>
    <w:p w14:paraId="0DE8E7AE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+updateStatus(newStatus) void</w:t>
      </w:r>
    </w:p>
    <w:p w14:paraId="3B0CA3E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+getOccupantDetails() User</w:t>
      </w:r>
    </w:p>
    <w:p w14:paraId="6EF8966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}</w:t>
      </w:r>
    </w:p>
    <w:p w14:paraId="51AEE42E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</w:p>
    <w:p w14:paraId="3D748ECE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lastRenderedPageBreak/>
        <w:t xml:space="preserve">    class Ticket {</w:t>
      </w:r>
    </w:p>
    <w:p w14:paraId="3B97435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ticketId</w:t>
      </w:r>
    </w:p>
    <w:p w14:paraId="3500080C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tenantId</w:t>
      </w:r>
    </w:p>
    <w:p w14:paraId="5D41963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unitId</w:t>
      </w:r>
    </w:p>
    <w:p w14:paraId="382C9E5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title</w:t>
      </w:r>
    </w:p>
    <w:p w14:paraId="22C41C38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description</w:t>
      </w:r>
    </w:p>
    <w:p w14:paraId="587B604B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priority</w:t>
      </w:r>
    </w:p>
    <w:p w14:paraId="1029EFD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status</w:t>
      </w:r>
    </w:p>
    <w:p w14:paraId="33E20536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+Date createdAt</w:t>
      </w:r>
    </w:p>
    <w:p w14:paraId="00EEABC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+createTicket() Boolean</w:t>
      </w:r>
    </w:p>
    <w:p w14:paraId="5F3FDB5C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+updateStatus(status) void</w:t>
      </w:r>
    </w:p>
    <w:p w14:paraId="2FCF46DE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}</w:t>
      </w:r>
    </w:p>
    <w:p w14:paraId="3DDE8DE9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</w:p>
    <w:p w14:paraId="1DF706A1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class Payment {</w:t>
      </w:r>
    </w:p>
    <w:p w14:paraId="28C5FFF1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paymentId</w:t>
      </w:r>
    </w:p>
    <w:p w14:paraId="4EF895E5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+ObjectId tenantId</w:t>
      </w:r>
    </w:p>
    <w:p w14:paraId="319B47C3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+Number amount</w:t>
      </w:r>
    </w:p>
    <w:p w14:paraId="2D1CC7F3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+Date paymentDate</w:t>
      </w:r>
    </w:p>
    <w:p w14:paraId="442F9363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lastRenderedPageBreak/>
        <w:t xml:space="preserve">        +String status</w:t>
      </w:r>
    </w:p>
    <w:p w14:paraId="70361C3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+String method</w:t>
      </w:r>
    </w:p>
    <w:p w14:paraId="66E4A532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+processPayment() Boolean</w:t>
      </w:r>
    </w:p>
    <w:p w14:paraId="6CA252E4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    +generateReceipt() String</w:t>
      </w:r>
    </w:p>
    <w:p w14:paraId="2A52EBF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}</w:t>
      </w:r>
    </w:p>
    <w:p w14:paraId="4A333560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</w:p>
    <w:p w14:paraId="29938B21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User &lt;|-- Tenant : Inheritance</w:t>
      </w:r>
    </w:p>
    <w:p w14:paraId="1C4D3001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User &lt;|-- Admin : Inheritance</w:t>
      </w:r>
    </w:p>
    <w:p w14:paraId="583766FC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Tenant "1" -- "0..1" Unit : resides in</w:t>
      </w:r>
    </w:p>
    <w:p w14:paraId="6076BC78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Admin "1" -- "0..*" Unit : manages</w:t>
      </w:r>
    </w:p>
    <w:p w14:paraId="46292926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Tenant "1" -- "0..*" Ticket : files</w:t>
      </w:r>
    </w:p>
    <w:p w14:paraId="341C83AD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Unit "1" -- "0..*" Ticket : associated with</w:t>
      </w:r>
    </w:p>
    <w:p w14:paraId="44F45AC4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Tenant "1" -- "0..*" Payment : makes</w:t>
      </w:r>
    </w:p>
    <w:p w14:paraId="6D4ADFA7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 xml:space="preserve">    Admin "1" -- "0..*" Payment : verifies</w:t>
      </w:r>
    </w:p>
    <w:p w14:paraId="6C72EA53" w14:textId="77777777" w:rsidR="005F6D8B" w:rsidRPr="005F6D8B" w:rsidRDefault="005F6D8B" w:rsidP="005F6D8B">
      <w:pPr>
        <w:spacing w:line="480" w:lineRule="auto"/>
        <w:rPr>
          <w:rFonts w:ascii="Times New Roman" w:hAnsi="Times New Roman" w:cs="Times New Roman"/>
          <w:b/>
          <w:bCs/>
        </w:rPr>
      </w:pPr>
      <w:r w:rsidRPr="005F6D8B">
        <w:rPr>
          <w:rFonts w:ascii="Times New Roman" w:hAnsi="Times New Roman" w:cs="Times New Roman"/>
          <w:b/>
          <w:bCs/>
        </w:rPr>
        <w:t>3. Relationships &amp; Multiplicity Explanations</w:t>
      </w:r>
    </w:p>
    <w:p w14:paraId="0F945848" w14:textId="3AEB8088" w:rsidR="005F6D8B" w:rsidRPr="005F6D8B" w:rsidRDefault="005F6D8B" w:rsidP="005F6D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 xml:space="preserve">Inheritance (User </w:t>
      </w:r>
      <m:oMath>
        <m:r>
          <w:rPr>
            <w:rFonts w:ascii="Cambria Math" w:hAnsi="Cambria Math" w:cs="Times New Roman"/>
          </w:rPr>
          <m:t>→</m:t>
        </m:r>
      </m:oMath>
      <w:r w:rsidRPr="005F6D8B">
        <w:rPr>
          <w:rFonts w:ascii="Times New Roman" w:hAnsi="Times New Roman" w:cs="Times New Roman"/>
          <w:b/>
          <w:bCs/>
        </w:rPr>
        <w:t xml:space="preserve"> Tenant / Admin):</w:t>
      </w:r>
    </w:p>
    <w:p w14:paraId="490B8BCF" w14:textId="77777777" w:rsidR="005F6D8B" w:rsidRPr="005F6D8B" w:rsidRDefault="005F6D8B" w:rsidP="005F6D8B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Both Tenant and Admin inherit core identity fields (userId, name, email, passwordHash) and methods (register(), login()) from User.</w:t>
      </w:r>
    </w:p>
    <w:p w14:paraId="5AFF733E" w14:textId="77777777" w:rsidR="005F6D8B" w:rsidRPr="005F6D8B" w:rsidRDefault="005F6D8B" w:rsidP="005F6D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Tenant to Unit (1 to 0..1):</w:t>
      </w:r>
    </w:p>
    <w:p w14:paraId="14F4F2B5" w14:textId="77777777" w:rsidR="005F6D8B" w:rsidRPr="005F6D8B" w:rsidRDefault="005F6D8B" w:rsidP="005F6D8B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lastRenderedPageBreak/>
        <w:t>A Tenant can be assigned to at most one Unit at any given time (0..1). A Unit holds at most one active primary occupant.</w:t>
      </w:r>
    </w:p>
    <w:p w14:paraId="140FD3C9" w14:textId="77777777" w:rsidR="005F6D8B" w:rsidRPr="005F6D8B" w:rsidRDefault="005F6D8B" w:rsidP="005F6D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Tenant to Ticket (1 to 0..*):</w:t>
      </w:r>
    </w:p>
    <w:p w14:paraId="3E3C8B2E" w14:textId="77777777" w:rsidR="005F6D8B" w:rsidRPr="005F6D8B" w:rsidRDefault="005F6D8B" w:rsidP="005F6D8B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One Tenant can submit zero or many (0..*) maintenance Ticket entries over time.</w:t>
      </w:r>
    </w:p>
    <w:p w14:paraId="33B4304A" w14:textId="77777777" w:rsidR="005F6D8B" w:rsidRPr="005F6D8B" w:rsidRDefault="005F6D8B" w:rsidP="005F6D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Unit to Ticket (1 to 0..*):</w:t>
      </w:r>
    </w:p>
    <w:p w14:paraId="22AD52CA" w14:textId="77777777" w:rsidR="005F6D8B" w:rsidRPr="005F6D8B" w:rsidRDefault="005F6D8B" w:rsidP="005F6D8B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Every Ticket is linked to a specific Unit to help property managers isolate physical building issues.</w:t>
      </w:r>
    </w:p>
    <w:p w14:paraId="6E4DC2EE" w14:textId="77777777" w:rsidR="005F6D8B" w:rsidRPr="005F6D8B" w:rsidRDefault="005F6D8B" w:rsidP="005F6D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Tenant to Payment (1 to 0..*):</w:t>
      </w:r>
    </w:p>
    <w:p w14:paraId="383C2377" w14:textId="77777777" w:rsidR="005F6D8B" w:rsidRPr="005F6D8B" w:rsidRDefault="005F6D8B" w:rsidP="005F6D8B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One Tenant generates multiple Payment records throughout their lease period.</w:t>
      </w:r>
    </w:p>
    <w:p w14:paraId="76296192" w14:textId="77777777" w:rsidR="005F6D8B" w:rsidRPr="005F6D8B" w:rsidRDefault="005F6D8B" w:rsidP="005F6D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  <w:b/>
          <w:bCs/>
        </w:rPr>
        <w:t>Admin to Units / Payments / Tickets (1 to 0..*):</w:t>
      </w:r>
    </w:p>
    <w:p w14:paraId="2C9119F9" w14:textId="77777777" w:rsidR="005F6D8B" w:rsidRPr="005F6D8B" w:rsidRDefault="005F6D8B" w:rsidP="005F6D8B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F6D8B">
        <w:rPr>
          <w:rFonts w:ascii="Times New Roman" w:hAnsi="Times New Roman" w:cs="Times New Roman"/>
        </w:rPr>
        <w:t>An Admin has operational authority to create and update multiple Unit, Ticket, and Payment records.</w:t>
      </w:r>
    </w:p>
    <w:p w14:paraId="38E16629" w14:textId="77777777" w:rsidR="007D7929" w:rsidRPr="00BD5E26" w:rsidRDefault="007D7929" w:rsidP="00BD5E26">
      <w:pPr>
        <w:spacing w:line="480" w:lineRule="auto"/>
        <w:rPr>
          <w:rFonts w:ascii="Times New Roman" w:hAnsi="Times New Roman" w:cs="Times New Roman"/>
        </w:rPr>
      </w:pPr>
    </w:p>
    <w:sectPr w:rsidR="007D7929" w:rsidRPr="00BD5E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F489" w14:textId="77777777" w:rsidR="00063398" w:rsidRDefault="00063398" w:rsidP="00BD5E26">
      <w:pPr>
        <w:spacing w:after="0" w:line="240" w:lineRule="auto"/>
      </w:pPr>
      <w:r>
        <w:separator/>
      </w:r>
    </w:p>
  </w:endnote>
  <w:endnote w:type="continuationSeparator" w:id="0">
    <w:p w14:paraId="6F3EEEA6" w14:textId="77777777" w:rsidR="00063398" w:rsidRDefault="00063398" w:rsidP="00BD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0734" w14:textId="77777777" w:rsidR="00063398" w:rsidRDefault="00063398" w:rsidP="00BD5E26">
      <w:pPr>
        <w:spacing w:after="0" w:line="240" w:lineRule="auto"/>
      </w:pPr>
      <w:r>
        <w:separator/>
      </w:r>
    </w:p>
  </w:footnote>
  <w:footnote w:type="continuationSeparator" w:id="0">
    <w:p w14:paraId="3C964F13" w14:textId="77777777" w:rsidR="00063398" w:rsidRDefault="00063398" w:rsidP="00BD5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5943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D8BFC0" w14:textId="77777777" w:rsidR="00BD5E26" w:rsidRDefault="00BD5E2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410E21" w14:textId="77777777" w:rsidR="00BD5E26" w:rsidRDefault="00BD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74384"/>
    <w:multiLevelType w:val="multilevel"/>
    <w:tmpl w:val="BD32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28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8B"/>
    <w:rsid w:val="00063398"/>
    <w:rsid w:val="003A5E12"/>
    <w:rsid w:val="005F6D8B"/>
    <w:rsid w:val="00637EE5"/>
    <w:rsid w:val="007D7929"/>
    <w:rsid w:val="007E4E2F"/>
    <w:rsid w:val="00962CEC"/>
    <w:rsid w:val="00BD5E26"/>
    <w:rsid w:val="00CD23E9"/>
    <w:rsid w:val="00CE56E8"/>
    <w:rsid w:val="00DA70EA"/>
    <w:rsid w:val="00EE59EB"/>
    <w:rsid w:val="00F61127"/>
    <w:rsid w:val="00F7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0C00"/>
  <w15:chartTrackingRefBased/>
  <w15:docId w15:val="{BD876568-D7B2-48B9-8E1D-EDB879B1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E26"/>
  </w:style>
  <w:style w:type="paragraph" w:styleId="Footer">
    <w:name w:val="footer"/>
    <w:basedOn w:val="Normal"/>
    <w:link w:val="Foot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Custom%20Office%20Templates\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</Template>
  <TotalTime>1</TotalTime>
  <Pages>7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Dhiren Shah</cp:lastModifiedBy>
  <cp:revision>2</cp:revision>
  <dcterms:created xsi:type="dcterms:W3CDTF">2026-08-07T16:53:00Z</dcterms:created>
  <dcterms:modified xsi:type="dcterms:W3CDTF">2026-08-07T16:56:00Z</dcterms:modified>
</cp:coreProperties>
</file>